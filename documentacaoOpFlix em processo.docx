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14:paraId="17A3B4AC" w14:textId="77777777"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33A1948" wp14:editId="56E8B925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14:paraId="7E56EA2C" w14:textId="77777777"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13A00D" wp14:editId="40EFE3DF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5E701F58" w14:textId="77777777"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0E6F56ED" w14:textId="00190BDD" w:rsidR="00997D7D" w:rsidRDefault="001864B4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13A00D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5E701F58" w14:textId="77777777"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0E6F56ED" w14:textId="00190BDD" w:rsidR="00997D7D" w:rsidRDefault="001864B4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05B0FC" wp14:editId="4B639E9E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 w14:paraId="08CCE952" w14:textId="77777777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14:paraId="577F85A4" w14:textId="77777777"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14:paraId="5236BF04" w14:textId="77777777"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194ADF83" w14:textId="77777777"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686D5D02" w14:textId="77777777"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14:paraId="46960D50" w14:textId="77777777"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5898C02" w14:textId="77777777" w:rsidR="00997D7D" w:rsidRDefault="0000722E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81F91EE" w14:textId="77777777"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05B0FC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 w14:paraId="08CCE952" w14:textId="77777777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14:paraId="577F85A4" w14:textId="77777777"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14:paraId="5236BF04" w14:textId="77777777"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194ADF83" w14:textId="77777777"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686D5D02" w14:textId="77777777"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6960D50" w14:textId="77777777"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5898C02" w14:textId="77777777" w:rsidR="00997D7D" w:rsidRDefault="0000722E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81F91EE" w14:textId="77777777"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676282F5" w14:textId="77777777" w:rsidR="00792337" w:rsidRPr="00585F9D" w:rsidRDefault="00792337"/>
        <w:p w14:paraId="4946DD46" w14:textId="77777777"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EA3B254" w14:textId="77777777" w:rsidR="007C7D98" w:rsidRDefault="007C7D98" w:rsidP="007C7D98">
              <w:pPr>
                <w:pStyle w:val="Cabealhodondice"/>
              </w:pPr>
              <w:r>
                <w:t>Sumário</w:t>
              </w:r>
            </w:p>
            <w:p w14:paraId="28FD0993" w14:textId="77777777"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0E6503B4" w14:textId="77777777" w:rsidR="0046629B" w:rsidRDefault="0000722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14:paraId="544BC5D0" w14:textId="77777777" w:rsidR="0046629B" w:rsidRDefault="0000722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79F0A9F4" w14:textId="77777777" w:rsidR="0046629B" w:rsidRDefault="0000722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14:paraId="1AF7DCB2" w14:textId="12CD3C90" w:rsidR="0046629B" w:rsidRPr="001864B4" w:rsidRDefault="001864B4" w:rsidP="001864B4">
              <w:pPr>
                <w:pStyle w:val="Sumrio1"/>
                <w:numPr>
                  <w:ilvl w:val="0"/>
                  <w:numId w:val="0"/>
                </w:numPr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t xml:space="preserve">III.    </w:t>
              </w: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31DA4C97" w14:textId="77777777" w:rsidR="0046629B" w:rsidRDefault="0000722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14:paraId="3CF3647C" w14:textId="3135ECDD" w:rsidR="0046629B" w:rsidRPr="001864B4" w:rsidRDefault="001864B4" w:rsidP="001864B4">
              <w:pPr>
                <w:pStyle w:val="Sumrio1"/>
                <w:numPr>
                  <w:ilvl w:val="0"/>
                  <w:numId w:val="0"/>
                </w:numPr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t xml:space="preserve">IV.    </w:t>
              </w: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6062B985" w14:textId="77777777" w:rsidR="0046629B" w:rsidRDefault="0000722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14:paraId="4674004D" w14:textId="5234F539" w:rsidR="0046629B" w:rsidRDefault="001864B4" w:rsidP="001864B4">
              <w:pPr>
                <w:pStyle w:val="Sumrio1"/>
                <w:numPr>
                  <w:ilvl w:val="0"/>
                  <w:numId w:val="0"/>
                </w:numPr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t xml:space="preserve">   V.  </w:t>
              </w: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6B3C73C5" w14:textId="1DF618AB" w:rsidR="0046629B" w:rsidRDefault="001864B4" w:rsidP="001864B4">
              <w:pPr>
                <w:pStyle w:val="Sumrio1"/>
                <w:numPr>
                  <w:ilvl w:val="0"/>
                  <w:numId w:val="0"/>
                </w:numPr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t xml:space="preserve">  VI. </w:t>
              </w: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093238B1" w14:textId="4B4C24F6" w:rsidR="0046629B" w:rsidRDefault="001864B4" w:rsidP="001864B4">
              <w:pPr>
                <w:pStyle w:val="Sumrio1"/>
                <w:numPr>
                  <w:ilvl w:val="0"/>
                  <w:numId w:val="0"/>
                </w:numPr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t xml:space="preserve">  VII. </w:t>
              </w: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66B595F8" w14:textId="3EDAB6D5" w:rsidR="0046629B" w:rsidRDefault="001864B4" w:rsidP="001864B4">
              <w:pPr>
                <w:pStyle w:val="Sumrio1"/>
                <w:numPr>
                  <w:ilvl w:val="0"/>
                  <w:numId w:val="0"/>
                </w:numPr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t xml:space="preserve">  VIII. </w:t>
              </w: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14:paraId="5F4749B9" w14:textId="77777777" w:rsidR="0046629B" w:rsidRDefault="0000722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14:paraId="4CE416FF" w14:textId="3CCFBCC5" w:rsidR="0046629B" w:rsidRDefault="0046629B">
              <w:pPr>
                <w:pStyle w:val="Sumrio2"/>
                <w:rPr>
                  <w:noProof/>
                  <w:color w:val="auto"/>
                  <w:szCs w:val="22"/>
                </w:rPr>
              </w:pPr>
              <w:bookmarkStart w:id="0" w:name="_GoBack"/>
              <w:bookmarkEnd w:id="0"/>
            </w:p>
            <w:p w14:paraId="655317D7" w14:textId="77777777"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14:paraId="3FC67FD4" w14:textId="77777777"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14:paraId="3D22B0FF" w14:textId="77777777" w:rsidR="00DA19B6" w:rsidRDefault="0001427C">
      <w:pPr>
        <w:pStyle w:val="cabealho1"/>
      </w:pPr>
      <w:bookmarkStart w:id="1" w:name="_Toc533767843"/>
      <w:r>
        <w:lastRenderedPageBreak/>
        <w:t>Resumo</w:t>
      </w:r>
      <w:bookmarkEnd w:id="1"/>
      <w:r>
        <w:t xml:space="preserve"> </w:t>
      </w:r>
    </w:p>
    <w:p w14:paraId="76ECFD53" w14:textId="77777777" w:rsidR="00DA19B6" w:rsidRDefault="00DA19B6"/>
    <w:p w14:paraId="7CBF5F6C" w14:textId="77777777" w:rsidR="00DA19B6" w:rsidRDefault="0001427C">
      <w:pPr>
        <w:pStyle w:val="cabealho2"/>
      </w:pPr>
      <w:bookmarkStart w:id="2" w:name="_Toc533767844"/>
      <w:r>
        <w:t>Objetivos</w:t>
      </w:r>
      <w:bookmarkEnd w:id="2"/>
    </w:p>
    <w:p w14:paraId="54BC9F41" w14:textId="77777777" w:rsidR="00DA19B6" w:rsidRDefault="00661ABB">
      <w:r>
        <w:t xml:space="preserve">Este documento tem como objetivo demonstrar todas as funcionalidades da plataforma </w:t>
      </w:r>
      <w:proofErr w:type="spellStart"/>
      <w:r w:rsidR="00F914AE">
        <w:t>OpFlix</w:t>
      </w:r>
      <w:proofErr w:type="spellEnd"/>
      <w:r>
        <w:t>, que visa</w:t>
      </w:r>
      <w:r w:rsidR="00F914AE">
        <w:t xml:space="preserve"> divulgar os filmes e séries a partir da listagem e cadastro dos mesmos</w:t>
      </w:r>
      <w:r>
        <w:t>.</w:t>
      </w:r>
    </w:p>
    <w:p w14:paraId="6336658A" w14:textId="77777777" w:rsidR="004A0592" w:rsidRDefault="004A0592"/>
    <w:p w14:paraId="38E252AC" w14:textId="77777777" w:rsidR="00DA19B6" w:rsidRDefault="0001427C">
      <w:pPr>
        <w:pStyle w:val="cabealho1"/>
      </w:pPr>
      <w:bookmarkStart w:id="3" w:name="_Toc533767845"/>
      <w:r>
        <w:t xml:space="preserve">Descrição do </w:t>
      </w:r>
      <w:r w:rsidR="00952E23">
        <w:t>projeto</w:t>
      </w:r>
      <w:bookmarkEnd w:id="3"/>
    </w:p>
    <w:p w14:paraId="5D8A6DC5" w14:textId="77777777" w:rsidR="00DA19B6" w:rsidRDefault="00F914AE">
      <w:r>
        <w:t xml:space="preserve">A </w:t>
      </w:r>
      <w:proofErr w:type="spellStart"/>
      <w:r>
        <w:t>O</w:t>
      </w:r>
      <w:r w:rsidR="00F03D6C">
        <w:t>pFlix</w:t>
      </w:r>
      <w:proofErr w:type="spellEnd"/>
      <w:r w:rsidR="00267CAA">
        <w:t xml:space="preserve"> </w:t>
      </w:r>
      <w:r w:rsidR="006D6621">
        <w:t>tem como objetivo</w:t>
      </w:r>
      <w:r w:rsidR="00267CAA">
        <w:t xml:space="preserve"> a divulgação</w:t>
      </w:r>
      <w:r w:rsidR="00F03D6C">
        <w:t xml:space="preserve"> d</w:t>
      </w:r>
      <w:r w:rsidR="00624102">
        <w:t>e filmes e séries a partir da listagem e cadastros dos mesmos</w:t>
      </w:r>
      <w:r w:rsidR="00267CAA">
        <w:t>.</w:t>
      </w:r>
    </w:p>
    <w:p w14:paraId="22A1FDE1" w14:textId="77777777" w:rsidR="00DA19B6" w:rsidRDefault="0001427C">
      <w:pPr>
        <w:pStyle w:val="cabealho2"/>
      </w:pPr>
      <w:bookmarkStart w:id="4" w:name="_Toc533767846"/>
      <w:r>
        <w:t xml:space="preserve">Resumo </w:t>
      </w:r>
      <w:r w:rsidR="00952E23">
        <w:t>do projeto</w:t>
      </w:r>
      <w:bookmarkEnd w:id="4"/>
    </w:p>
    <w:p w14:paraId="3B955603" w14:textId="77777777" w:rsidR="00DA19B6" w:rsidRDefault="00624102">
      <w:pPr>
        <w:sectPr w:rsidR="00DA19B6" w:rsidSect="007C7D98">
          <w:footerReference w:type="default" r:id="rId11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t xml:space="preserve">A </w:t>
      </w:r>
      <w:proofErr w:type="spellStart"/>
      <w:r>
        <w:t>OpFlix</w:t>
      </w:r>
      <w:proofErr w:type="spellEnd"/>
      <w:r>
        <w:t xml:space="preserve"> é uma plataforma para filmes e séries, desenvolvida para todo tipo de público, onde o administrador lista os lançamentos e categorias de filmes para quem acessa a plataforma e ainda pode cadastrar novas categoria se optar por isso, assim o cliente tem diversas opções para assistir a hora que quiser.</w:t>
      </w:r>
      <w:r w:rsidR="008A7F37">
        <w:br w:type="page"/>
      </w:r>
    </w:p>
    <w:p w14:paraId="6B11908C" w14:textId="77777777" w:rsidR="008A7F37" w:rsidRDefault="008A7F37" w:rsidP="00624102">
      <w:pPr>
        <w:pStyle w:val="cabealho2"/>
      </w:pPr>
    </w:p>
    <w:p w14:paraId="1BE33470" w14:textId="77777777" w:rsidR="006E0CD1" w:rsidRDefault="006E0CD1" w:rsidP="00624102">
      <w:pPr>
        <w:pStyle w:val="cabealho1"/>
        <w:rPr>
          <w:lang w:eastAsia="en-US"/>
        </w:rPr>
      </w:pPr>
      <w:bookmarkStart w:id="5" w:name="_Toc533767852"/>
      <w:r>
        <w:rPr>
          <w:lang w:eastAsia="en-US"/>
        </w:rPr>
        <w:t>Funcionalidades</w:t>
      </w:r>
      <w:bookmarkEnd w:id="5"/>
    </w:p>
    <w:p w14:paraId="765F5D9D" w14:textId="77777777" w:rsidR="006E0CD1" w:rsidRDefault="006E0CD1" w:rsidP="006E0CD1">
      <w:pPr>
        <w:pStyle w:val="cabealho2"/>
        <w:rPr>
          <w:lang w:eastAsia="en-US"/>
        </w:rPr>
      </w:pPr>
      <w:bookmarkStart w:id="6" w:name="_Toc533767854"/>
      <w:r>
        <w:rPr>
          <w:lang w:eastAsia="en-US"/>
        </w:rPr>
        <w:t>Mobile</w:t>
      </w:r>
      <w:bookmarkEnd w:id="6"/>
    </w:p>
    <w:p w14:paraId="43974154" w14:textId="77777777" w:rsidR="00624102" w:rsidRDefault="00624102" w:rsidP="00624102">
      <w:pPr>
        <w:rPr>
          <w:lang w:eastAsia="en-US"/>
        </w:rPr>
      </w:pPr>
      <w:r>
        <w:rPr>
          <w:lang w:eastAsia="en-US"/>
        </w:rPr>
        <w:t xml:space="preserve">As </w:t>
      </w:r>
      <w:r w:rsidR="00AB01EC">
        <w:rPr>
          <w:lang w:eastAsia="en-US"/>
        </w:rPr>
        <w:t>funcionalidades dessa plataforma são:</w:t>
      </w:r>
    </w:p>
    <w:p w14:paraId="1CB1FF92" w14:textId="77777777" w:rsidR="00AB01EC" w:rsidRDefault="00AB01EC" w:rsidP="00624102">
      <w:pPr>
        <w:rPr>
          <w:lang w:eastAsia="en-US"/>
        </w:rPr>
      </w:pPr>
      <w:r>
        <w:rPr>
          <w:lang w:eastAsia="en-US"/>
        </w:rPr>
        <w:t>Efetuar login</w:t>
      </w:r>
    </w:p>
    <w:p w14:paraId="73A64586" w14:textId="77777777" w:rsidR="00AB01EC" w:rsidRDefault="00AB01EC" w:rsidP="00624102">
      <w:pPr>
        <w:rPr>
          <w:lang w:eastAsia="en-US"/>
        </w:rPr>
      </w:pPr>
      <w:r>
        <w:rPr>
          <w:lang w:eastAsia="en-US"/>
        </w:rPr>
        <w:t xml:space="preserve">Listar </w:t>
      </w:r>
      <w:proofErr w:type="gramStart"/>
      <w:r>
        <w:rPr>
          <w:lang w:eastAsia="en-US"/>
        </w:rPr>
        <w:t>lançamentos</w:t>
      </w:r>
      <w:r w:rsidR="00F22FEB">
        <w:rPr>
          <w:lang w:eastAsia="en-US"/>
        </w:rPr>
        <w:t>(</w:t>
      </w:r>
      <w:proofErr w:type="gramEnd"/>
      <w:r w:rsidR="00F22FEB">
        <w:rPr>
          <w:lang w:eastAsia="en-US"/>
        </w:rPr>
        <w:t>de acordo com a data dos mais recentes)</w:t>
      </w:r>
    </w:p>
    <w:p w14:paraId="4CC61C71" w14:textId="77777777" w:rsidR="00AB01EC" w:rsidRDefault="00AB01EC" w:rsidP="00624102">
      <w:pPr>
        <w:rPr>
          <w:lang w:eastAsia="en-US"/>
        </w:rPr>
      </w:pPr>
      <w:r>
        <w:rPr>
          <w:lang w:eastAsia="en-US"/>
        </w:rPr>
        <w:t>Listar</w:t>
      </w:r>
      <w:r w:rsidR="00F22FEB">
        <w:rPr>
          <w:lang w:eastAsia="en-US"/>
        </w:rPr>
        <w:t xml:space="preserve"> categorias</w:t>
      </w:r>
    </w:p>
    <w:p w14:paraId="673DF124" w14:textId="77777777" w:rsidR="00F22FEB" w:rsidRPr="00624102" w:rsidRDefault="00F22FEB" w:rsidP="00624102">
      <w:pPr>
        <w:rPr>
          <w:lang w:eastAsia="en-US"/>
        </w:rPr>
      </w:pPr>
      <w:r>
        <w:rPr>
          <w:lang w:eastAsia="en-US"/>
        </w:rPr>
        <w:t>Cadastrar nova categoria</w:t>
      </w:r>
    </w:p>
    <w:p w14:paraId="4E58E6F7" w14:textId="77777777" w:rsidR="00624102" w:rsidRPr="00624102" w:rsidRDefault="00624102" w:rsidP="00624102">
      <w:pPr>
        <w:rPr>
          <w:lang w:eastAsia="en-US"/>
        </w:rPr>
      </w:pPr>
    </w:p>
    <w:p w14:paraId="43A1795B" w14:textId="77777777" w:rsidR="006E0CD1" w:rsidRDefault="006E0CD1" w:rsidP="006E0CD1">
      <w:pPr>
        <w:rPr>
          <w:lang w:eastAsia="en-US"/>
        </w:rPr>
      </w:pPr>
    </w:p>
    <w:p w14:paraId="24B979EB" w14:textId="77777777"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14:paraId="7A86E863" w14:textId="77777777" w:rsidR="006E0CD1" w:rsidRDefault="006E0CD1" w:rsidP="006E0CD1">
      <w:pPr>
        <w:pStyle w:val="cabealho1"/>
        <w:rPr>
          <w:lang w:eastAsia="en-US"/>
        </w:rPr>
      </w:pPr>
      <w:bookmarkStart w:id="7" w:name="_Toc533767855"/>
      <w:r>
        <w:rPr>
          <w:lang w:eastAsia="en-US"/>
        </w:rPr>
        <w:lastRenderedPageBreak/>
        <w:t>Protótipos</w:t>
      </w:r>
      <w:bookmarkEnd w:id="7"/>
    </w:p>
    <w:p w14:paraId="248E0AC3" w14:textId="77777777" w:rsidR="006E0CD1" w:rsidRDefault="006E0CD1" w:rsidP="006E0CD1">
      <w:pPr>
        <w:rPr>
          <w:lang w:eastAsia="en-US"/>
        </w:rPr>
      </w:pPr>
    </w:p>
    <w:p w14:paraId="783FAAC9" w14:textId="77777777" w:rsidR="006E0CD1" w:rsidRDefault="00F22FEB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7C902E4" wp14:editId="0580C976">
            <wp:extent cx="2771775" cy="1558913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554" cy="15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    </w:t>
      </w:r>
      <w:r>
        <w:rPr>
          <w:noProof/>
          <w:lang w:eastAsia="en-US"/>
        </w:rPr>
        <w:drawing>
          <wp:inline distT="0" distB="0" distL="0" distR="0" wp14:anchorId="38BD652C" wp14:editId="54DF1064">
            <wp:extent cx="2768410" cy="15570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57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D9F4" w14:textId="77777777" w:rsidR="00F22FEB" w:rsidRDefault="00F22FEB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C84AA24" wp14:editId="587FEA70">
            <wp:extent cx="2819217" cy="158559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6872" cy="16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    </w:t>
      </w:r>
      <w:r>
        <w:rPr>
          <w:noProof/>
          <w:lang w:eastAsia="en-US"/>
        </w:rPr>
        <w:drawing>
          <wp:inline distT="0" distB="0" distL="0" distR="0" wp14:anchorId="3E51AFD7" wp14:editId="5ED3AD2F">
            <wp:extent cx="2682602" cy="1575435"/>
            <wp:effectExtent l="0" t="0" r="381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3028" cy="16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4613" w14:textId="7B5E1026" w:rsidR="00F22FEB" w:rsidRDefault="00F22FEB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9A7DB5B" wp14:editId="379738DB">
            <wp:extent cx="2819217" cy="1585595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2445" cy="15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4B4">
        <w:rPr>
          <w:lang w:eastAsia="en-US"/>
        </w:rPr>
        <w:t xml:space="preserve">  </w:t>
      </w:r>
      <w:r w:rsidR="001864B4">
        <w:rPr>
          <w:noProof/>
          <w:lang w:eastAsia="en-US"/>
        </w:rPr>
        <w:drawing>
          <wp:inline distT="0" distB="0" distL="0" distR="0" wp14:anchorId="413C6023" wp14:editId="637ADC30">
            <wp:extent cx="2819217" cy="1585595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435" cy="160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3A7E" w14:textId="1C53E532" w:rsidR="001864B4" w:rsidRPr="006E0CD1" w:rsidRDefault="001864B4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00CE31A" wp14:editId="5092FB36">
            <wp:extent cx="2879056" cy="1619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0992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  </w:t>
      </w:r>
      <w:r>
        <w:rPr>
          <w:noProof/>
          <w:lang w:eastAsia="en-US"/>
        </w:rPr>
        <w:drawing>
          <wp:inline distT="0" distB="0" distL="0" distR="0" wp14:anchorId="598C736C" wp14:editId="6DFEA193">
            <wp:extent cx="2733040" cy="162297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8528" cy="16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2D9" w14:textId="6FA407CB" w:rsidR="009A3F87" w:rsidRPr="001864B4" w:rsidRDefault="009A3F87" w:rsidP="009A3F87">
      <w:pPr>
        <w:rPr>
          <w:rFonts w:eastAsiaTheme="minorHAnsi"/>
          <w:color w:val="FFFFFF" w:themeColor="background1"/>
          <w:sz w:val="22"/>
          <w:lang w:eastAsia="en-US"/>
        </w:rPr>
      </w:pPr>
    </w:p>
    <w:p w14:paraId="49CDA796" w14:textId="77777777" w:rsidR="009A3F87" w:rsidRDefault="009A3F87">
      <w:r>
        <w:br w:type="page"/>
      </w:r>
    </w:p>
    <w:p w14:paraId="71A30DA4" w14:textId="77777777" w:rsidR="009A3F87" w:rsidRDefault="009A3F87" w:rsidP="009A3F87">
      <w:pPr>
        <w:pStyle w:val="cabealho1"/>
      </w:pPr>
      <w:bookmarkStart w:id="8" w:name="_Toc533767859"/>
      <w:r>
        <w:lastRenderedPageBreak/>
        <w:t>Mobile</w:t>
      </w:r>
      <w:bookmarkEnd w:id="8"/>
    </w:p>
    <w:p w14:paraId="174F38DA" w14:textId="12C5F833" w:rsidR="009A3F87" w:rsidRDefault="00EA6298" w:rsidP="009A3F87">
      <w:r>
        <w:t xml:space="preserve">É necessário utilizar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para instalar as dependências</w:t>
      </w:r>
    </w:p>
    <w:p w14:paraId="378E57DB" w14:textId="5B2D9143" w:rsidR="00EA6298" w:rsidRDefault="00EA6298" w:rsidP="009A3F87">
      <w:pPr>
        <w:rPr>
          <w:noProof/>
        </w:rPr>
      </w:pPr>
      <w:r>
        <w:rPr>
          <w:noProof/>
        </w:rPr>
        <w:drawing>
          <wp:inline distT="0" distB="0" distL="0" distR="0" wp14:anchorId="7E2A95BF" wp14:editId="2718993C">
            <wp:extent cx="2085975" cy="9048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11-27.png"/>
                    <pic:cNvPicPr/>
                  </pic:nvPicPr>
                  <pic:blipFill rotWithShape="1">
                    <a:blip r:embed="rId20"/>
                    <a:srcRect l="17946" t="26586" r="49651" b="52411"/>
                    <a:stretch/>
                  </pic:blipFill>
                  <pic:spPr bwMode="auto">
                    <a:xfrm>
                      <a:off x="0" y="0"/>
                      <a:ext cx="208597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91F29" w14:textId="79A7F4A3" w:rsidR="00EA6298" w:rsidRDefault="00EA6298" w:rsidP="009A3F87"/>
    <w:p w14:paraId="5544C8CD" w14:textId="77777777" w:rsidR="009A3F87" w:rsidRDefault="009A3F87">
      <w:r>
        <w:br w:type="page"/>
      </w:r>
    </w:p>
    <w:p w14:paraId="4AD856DC" w14:textId="77777777" w:rsidR="009A3F87" w:rsidRDefault="009A3F87" w:rsidP="009A3F87">
      <w:pPr>
        <w:pStyle w:val="cabealho1"/>
      </w:pPr>
      <w:bookmarkStart w:id="9" w:name="_Toc533767860"/>
      <w:r>
        <w:lastRenderedPageBreak/>
        <w:t>Arquitetura do Projeto</w:t>
      </w:r>
      <w:bookmarkEnd w:id="9"/>
    </w:p>
    <w:p w14:paraId="68890F76" w14:textId="39048C71" w:rsidR="009A3F87" w:rsidRDefault="0000722E" w:rsidP="009A3F87">
      <w:r>
        <w:rPr>
          <w:noProof/>
        </w:rPr>
        <w:drawing>
          <wp:inline distT="0" distB="0" distL="0" distR="0" wp14:anchorId="7E8C91A1" wp14:editId="7810EFE3">
            <wp:extent cx="3724275" cy="22955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quitetura do proje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FE07" w14:textId="77777777" w:rsidR="009A3F87" w:rsidRDefault="009A3F87">
      <w:r>
        <w:br w:type="page"/>
      </w:r>
    </w:p>
    <w:p w14:paraId="72783C6A" w14:textId="77777777" w:rsidR="009A3F87" w:rsidRDefault="009A3F87" w:rsidP="009A3F87">
      <w:pPr>
        <w:pStyle w:val="cabealho1"/>
      </w:pPr>
      <w:bookmarkStart w:id="10" w:name="_Toc533767861"/>
      <w:r>
        <w:lastRenderedPageBreak/>
        <w:t>Referências</w:t>
      </w:r>
      <w:bookmarkEnd w:id="10"/>
    </w:p>
    <w:p w14:paraId="09B2A1AD" w14:textId="77777777" w:rsidR="00F03B38" w:rsidRDefault="00F03B38" w:rsidP="00F03B38"/>
    <w:p w14:paraId="24F1245E" w14:textId="77777777" w:rsidR="00F03B38" w:rsidRDefault="00F03B38" w:rsidP="00F03B38">
      <w:pPr>
        <w:pStyle w:val="cabealho2"/>
      </w:pPr>
      <w:bookmarkStart w:id="11" w:name="_Toc533767862"/>
      <w:r>
        <w:t>Links</w:t>
      </w:r>
      <w:bookmarkEnd w:id="11"/>
    </w:p>
    <w:p w14:paraId="520CFEAB" w14:textId="77777777" w:rsidR="00F03B38" w:rsidRDefault="00F03B38" w:rsidP="00F03B38"/>
    <w:p w14:paraId="5792BBC3" w14:textId="6F0FCBFC" w:rsidR="00F03B38" w:rsidRPr="00F03B38" w:rsidRDefault="00C76C19" w:rsidP="00F03B38">
      <w:pPr>
        <w:pStyle w:val="cabealho2"/>
      </w:pPr>
      <w:r>
        <w:t xml:space="preserve">                                                                                                                                                                </w:t>
      </w:r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B41376" w14:textId="77777777" w:rsidR="00BE1D20" w:rsidRDefault="00BE1D20">
      <w:pPr>
        <w:spacing w:after="0" w:line="240" w:lineRule="auto"/>
      </w:pPr>
      <w:r>
        <w:separator/>
      </w:r>
    </w:p>
  </w:endnote>
  <w:endnote w:type="continuationSeparator" w:id="0">
    <w:p w14:paraId="670CAB13" w14:textId="77777777" w:rsidR="00BE1D20" w:rsidRDefault="00BE1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839E1" w14:textId="77777777" w:rsidR="00997D7D" w:rsidRDefault="0000722E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0543E" w14:textId="77777777" w:rsidR="00BE1D20" w:rsidRDefault="00BE1D20">
      <w:pPr>
        <w:spacing w:after="0" w:line="240" w:lineRule="auto"/>
      </w:pPr>
      <w:r>
        <w:separator/>
      </w:r>
    </w:p>
  </w:footnote>
  <w:footnote w:type="continuationSeparator" w:id="0">
    <w:p w14:paraId="5473DA03" w14:textId="77777777" w:rsidR="00BE1D20" w:rsidRDefault="00BE1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0722E"/>
    <w:rsid w:val="0001427C"/>
    <w:rsid w:val="00046B04"/>
    <w:rsid w:val="000C3257"/>
    <w:rsid w:val="000C4200"/>
    <w:rsid w:val="00173F68"/>
    <w:rsid w:val="001864B4"/>
    <w:rsid w:val="001E537E"/>
    <w:rsid w:val="00216516"/>
    <w:rsid w:val="00267CAA"/>
    <w:rsid w:val="002C440D"/>
    <w:rsid w:val="002E0003"/>
    <w:rsid w:val="00362822"/>
    <w:rsid w:val="00376460"/>
    <w:rsid w:val="003A1B68"/>
    <w:rsid w:val="00456E37"/>
    <w:rsid w:val="0046629B"/>
    <w:rsid w:val="004A0592"/>
    <w:rsid w:val="005177BA"/>
    <w:rsid w:val="00524B9A"/>
    <w:rsid w:val="00585F9D"/>
    <w:rsid w:val="00624102"/>
    <w:rsid w:val="00657A13"/>
    <w:rsid w:val="00661ABB"/>
    <w:rsid w:val="00674BE9"/>
    <w:rsid w:val="00695C1D"/>
    <w:rsid w:val="006D6621"/>
    <w:rsid w:val="006E0CD1"/>
    <w:rsid w:val="006F3AFC"/>
    <w:rsid w:val="00723849"/>
    <w:rsid w:val="00730217"/>
    <w:rsid w:val="00792337"/>
    <w:rsid w:val="007C7D98"/>
    <w:rsid w:val="007F3CBC"/>
    <w:rsid w:val="00894B11"/>
    <w:rsid w:val="008A7F37"/>
    <w:rsid w:val="008B105D"/>
    <w:rsid w:val="008B137F"/>
    <w:rsid w:val="008D4D82"/>
    <w:rsid w:val="00952E23"/>
    <w:rsid w:val="00997D7D"/>
    <w:rsid w:val="009A3F87"/>
    <w:rsid w:val="009E2D84"/>
    <w:rsid w:val="00A25BD2"/>
    <w:rsid w:val="00A967A8"/>
    <w:rsid w:val="00AB01EC"/>
    <w:rsid w:val="00B36547"/>
    <w:rsid w:val="00BB5B9E"/>
    <w:rsid w:val="00BD3832"/>
    <w:rsid w:val="00BE1D20"/>
    <w:rsid w:val="00C26497"/>
    <w:rsid w:val="00C76C19"/>
    <w:rsid w:val="00C86073"/>
    <w:rsid w:val="00C92BD1"/>
    <w:rsid w:val="00D0024A"/>
    <w:rsid w:val="00DA19B6"/>
    <w:rsid w:val="00DB563A"/>
    <w:rsid w:val="00DE3EA9"/>
    <w:rsid w:val="00E43E78"/>
    <w:rsid w:val="00E6531E"/>
    <w:rsid w:val="00E95AA4"/>
    <w:rsid w:val="00E96F8D"/>
    <w:rsid w:val="00EA6298"/>
    <w:rsid w:val="00EB66D8"/>
    <w:rsid w:val="00F03B38"/>
    <w:rsid w:val="00F03D6C"/>
    <w:rsid w:val="00F22FEB"/>
    <w:rsid w:val="00F400AB"/>
    <w:rsid w:val="00F46C34"/>
    <w:rsid w:val="00F91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51F9BDC6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406E44"/>
    <w:rsid w:val="004265B1"/>
    <w:rsid w:val="00571EE0"/>
    <w:rsid w:val="006E63F0"/>
    <w:rsid w:val="00973EE1"/>
    <w:rsid w:val="00AC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9B322D-58AD-4313-A6A6-0FC92EDE1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1</TotalTime>
  <Pages>8</Pages>
  <Words>328</Words>
  <Characters>1775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Larissa De Morais</cp:lastModifiedBy>
  <cp:revision>2</cp:revision>
  <dcterms:created xsi:type="dcterms:W3CDTF">2019-11-27T19:05:00Z</dcterms:created>
  <dcterms:modified xsi:type="dcterms:W3CDTF">2019-11-27T19:05:00Z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